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1CAE" w14:textId="77777777" w:rsidR="00FE4F3A" w:rsidRDefault="00FE4F3A">
      <w:pPr>
        <w:spacing w:afterLines="50" w:after="156"/>
        <w:jc w:val="center"/>
        <w:rPr>
          <w:rFonts w:ascii="Microsoft Sans Serif" w:eastAsia="华文楷体" w:hAnsi="Microsoft Sans Serif" w:cs="Microsoft Sans Serif"/>
          <w:sz w:val="30"/>
          <w:szCs w:val="30"/>
        </w:rPr>
      </w:pPr>
    </w:p>
    <w:p w14:paraId="1106FFA7" w14:textId="77777777" w:rsidR="00FE4F3A" w:rsidRDefault="00000000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 w:hint="eastAsia"/>
          <w:b/>
          <w:spacing w:val="380"/>
          <w:sz w:val="36"/>
          <w:szCs w:val="36"/>
        </w:rPr>
        <w:t>实验报告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794"/>
        <w:gridCol w:w="599"/>
        <w:gridCol w:w="1260"/>
        <w:gridCol w:w="1620"/>
        <w:gridCol w:w="707"/>
        <w:gridCol w:w="373"/>
        <w:gridCol w:w="1236"/>
        <w:gridCol w:w="1870"/>
      </w:tblGrid>
      <w:tr w:rsidR="00FE4F3A" w14:paraId="0BFEF3FF" w14:textId="77777777">
        <w:trPr>
          <w:trHeight w:val="453"/>
          <w:jc w:val="center"/>
        </w:trPr>
        <w:tc>
          <w:tcPr>
            <w:tcW w:w="1157" w:type="dxa"/>
            <w:vAlign w:val="center"/>
          </w:tcPr>
          <w:p w14:paraId="548A653C" w14:textId="77777777" w:rsidR="00FE4F3A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proofErr w:type="gramStart"/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  <w:proofErr w:type="gramEnd"/>
          </w:p>
        </w:tc>
        <w:tc>
          <w:tcPr>
            <w:tcW w:w="1393" w:type="dxa"/>
            <w:gridSpan w:val="2"/>
            <w:vAlign w:val="center"/>
          </w:tcPr>
          <w:p w14:paraId="4A373E01" w14:textId="77777777" w:rsidR="00FE4F3A" w:rsidRDefault="00FE4F3A">
            <w:pPr>
              <w:jc w:val="center"/>
              <w:rPr>
                <w:rFonts w:ascii="宋体" w:hAnsi="宋体" w:cs="Microsoft Sans Serif" w:hint="eastAsia"/>
                <w:spacing w:val="60"/>
                <w:szCs w:val="21"/>
              </w:rPr>
            </w:pPr>
          </w:p>
          <w:p w14:paraId="5C5AA3A5" w14:textId="391F01DF" w:rsidR="00DF6462" w:rsidRDefault="00DF6462">
            <w:pPr>
              <w:jc w:val="center"/>
              <w:rPr>
                <w:rFonts w:ascii="宋体" w:hAnsi="宋体" w:cs="Microsoft Sans Serif" w:hint="eastAsia"/>
                <w:spacing w:val="60"/>
                <w:szCs w:val="21"/>
              </w:rPr>
            </w:pPr>
            <w:r>
              <w:rPr>
                <w:rFonts w:ascii="宋体" w:hAnsi="宋体" w:cs="Microsoft Sans Serif" w:hint="eastAsia"/>
                <w:spacing w:val="60"/>
                <w:szCs w:val="21"/>
              </w:rPr>
              <w:t>24020007156</w:t>
            </w:r>
          </w:p>
        </w:tc>
        <w:tc>
          <w:tcPr>
            <w:tcW w:w="1260" w:type="dxa"/>
            <w:vAlign w:val="center"/>
          </w:tcPr>
          <w:p w14:paraId="1C44E83B" w14:textId="77777777" w:rsidR="00FE4F3A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proofErr w:type="gramStart"/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  <w:proofErr w:type="gramEnd"/>
          </w:p>
        </w:tc>
        <w:tc>
          <w:tcPr>
            <w:tcW w:w="1620" w:type="dxa"/>
            <w:vAlign w:val="center"/>
          </w:tcPr>
          <w:p w14:paraId="1A8DD981" w14:textId="1A2722FF" w:rsidR="00FE4F3A" w:rsidRPr="00DF6462" w:rsidRDefault="00DF6462">
            <w:pPr>
              <w:jc w:val="center"/>
              <w:rPr>
                <w:rFonts w:asciiTheme="majorEastAsia" w:eastAsiaTheme="majorEastAsia" w:hAnsiTheme="majorEastAsia" w:hint="eastAsia"/>
                <w:w w:val="80"/>
                <w:kern w:val="18"/>
                <w:szCs w:val="21"/>
              </w:rPr>
            </w:pPr>
            <w:r w:rsidRPr="00DF6462">
              <w:rPr>
                <w:rFonts w:asciiTheme="majorEastAsia" w:eastAsiaTheme="majorEastAsia" w:hAnsiTheme="majorEastAsia" w:hint="eastAsia"/>
                <w:w w:val="80"/>
                <w:kern w:val="18"/>
                <w:szCs w:val="21"/>
              </w:rPr>
              <w:t>张岚海</w:t>
            </w:r>
          </w:p>
        </w:tc>
        <w:tc>
          <w:tcPr>
            <w:tcW w:w="1080" w:type="dxa"/>
            <w:gridSpan w:val="2"/>
            <w:vAlign w:val="center"/>
          </w:tcPr>
          <w:p w14:paraId="4EDDFAEF" w14:textId="77777777" w:rsidR="00FE4F3A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专业班级</w:t>
            </w:r>
          </w:p>
        </w:tc>
        <w:tc>
          <w:tcPr>
            <w:tcW w:w="3106" w:type="dxa"/>
            <w:gridSpan w:val="2"/>
            <w:vAlign w:val="center"/>
          </w:tcPr>
          <w:p w14:paraId="34F09132" w14:textId="67F5227B" w:rsidR="00FE4F3A" w:rsidRDefault="00DF6462">
            <w:pPr>
              <w:jc w:val="center"/>
              <w:rPr>
                <w:rFonts w:ascii="Microsoft Sans Serif" w:eastAsia="华文楷体" w:hAnsi="Microsoft Sans Serif" w:cs="Microsoft Sans Serif"/>
                <w:szCs w:val="21"/>
              </w:rPr>
            </w:pP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24</w:t>
            </w: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网安张岚海</w:t>
            </w:r>
          </w:p>
        </w:tc>
      </w:tr>
      <w:tr w:rsidR="00FE4F3A" w14:paraId="35210CD3" w14:textId="77777777">
        <w:trPr>
          <w:trHeight w:val="453"/>
          <w:jc w:val="center"/>
        </w:trPr>
        <w:tc>
          <w:tcPr>
            <w:tcW w:w="1157" w:type="dxa"/>
            <w:vAlign w:val="center"/>
          </w:tcPr>
          <w:p w14:paraId="4EE34664" w14:textId="77777777" w:rsidR="00FE4F3A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4273" w:type="dxa"/>
            <w:gridSpan w:val="4"/>
            <w:vAlign w:val="center"/>
          </w:tcPr>
          <w:p w14:paraId="0010527C" w14:textId="77777777" w:rsidR="00FE4F3A" w:rsidRDefault="00000000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宋体" w:hAnsi="宋体" w:cs="Microsoft Sans Serif" w:hint="eastAsia"/>
                <w:b/>
                <w:bCs/>
                <w:szCs w:val="21"/>
              </w:rPr>
              <w:t>《数据库系统》（选课号26252115）</w:t>
            </w:r>
          </w:p>
        </w:tc>
        <w:tc>
          <w:tcPr>
            <w:tcW w:w="1080" w:type="dxa"/>
            <w:gridSpan w:val="2"/>
            <w:vAlign w:val="center"/>
          </w:tcPr>
          <w:p w14:paraId="0D38FE98" w14:textId="77777777" w:rsidR="00FE4F3A" w:rsidRDefault="00000000">
            <w:pPr>
              <w:jc w:val="center"/>
              <w:rPr>
                <w:rFonts w:ascii="宋体" w:hAnsi="宋体" w:cs="Microsoft Sans Serif" w:hint="eastAsia"/>
                <w:b/>
                <w:bCs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学期</w:t>
            </w:r>
          </w:p>
        </w:tc>
        <w:tc>
          <w:tcPr>
            <w:tcW w:w="3106" w:type="dxa"/>
            <w:gridSpan w:val="2"/>
            <w:vAlign w:val="center"/>
          </w:tcPr>
          <w:p w14:paraId="5E8BD2C1" w14:textId="77777777" w:rsidR="00FE4F3A" w:rsidRDefault="00000000">
            <w:pPr>
              <w:jc w:val="center"/>
              <w:rPr>
                <w:rFonts w:ascii="宋体" w:hAnsi="宋体" w:cs="Microsoft Sans Serif" w:hint="eastAsia"/>
                <w:b/>
                <w:bCs/>
                <w:szCs w:val="21"/>
              </w:rPr>
            </w:pPr>
            <w:r>
              <w:rPr>
                <w:rFonts w:ascii="宋体" w:hAnsi="宋体" w:cs="Microsoft Sans Serif" w:hint="eastAsia"/>
                <w:b/>
                <w:bCs/>
                <w:szCs w:val="21"/>
              </w:rPr>
              <w:t>20</w:t>
            </w:r>
            <w:r>
              <w:rPr>
                <w:rFonts w:ascii="宋体" w:hAnsi="宋体" w:cs="Microsoft Sans Serif"/>
                <w:b/>
                <w:bCs/>
                <w:szCs w:val="21"/>
              </w:rPr>
              <w:t>2</w:t>
            </w:r>
            <w:r>
              <w:rPr>
                <w:rFonts w:ascii="宋体" w:hAnsi="宋体" w:cs="Microsoft Sans Serif" w:hint="eastAsia"/>
                <w:b/>
                <w:bCs/>
                <w:szCs w:val="21"/>
              </w:rPr>
              <w:t>6年秋季学期</w:t>
            </w:r>
          </w:p>
        </w:tc>
      </w:tr>
      <w:tr w:rsidR="00FE4F3A" w14:paraId="7AFF24D7" w14:textId="77777777">
        <w:trPr>
          <w:trHeight w:val="453"/>
          <w:jc w:val="center"/>
        </w:trPr>
        <w:tc>
          <w:tcPr>
            <w:tcW w:w="1157" w:type="dxa"/>
            <w:vAlign w:val="center"/>
          </w:tcPr>
          <w:p w14:paraId="4FF5D2B1" w14:textId="77777777" w:rsidR="00FE4F3A" w:rsidRDefault="00000000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任课</w:t>
            </w:r>
            <w:r>
              <w:rPr>
                <w:rFonts w:ascii="宋体" w:hAnsi="宋体" w:cs="Microsoft Sans Serif"/>
                <w:szCs w:val="21"/>
              </w:rPr>
              <w:t>教师</w:t>
            </w:r>
          </w:p>
        </w:tc>
        <w:tc>
          <w:tcPr>
            <w:tcW w:w="1393" w:type="dxa"/>
            <w:gridSpan w:val="2"/>
            <w:vAlign w:val="center"/>
          </w:tcPr>
          <w:p w14:paraId="24A0BA8D" w14:textId="77777777" w:rsidR="00FE4F3A" w:rsidRDefault="00000000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刘洁</w:t>
            </w:r>
          </w:p>
        </w:tc>
        <w:tc>
          <w:tcPr>
            <w:tcW w:w="1260" w:type="dxa"/>
            <w:vAlign w:val="center"/>
          </w:tcPr>
          <w:p w14:paraId="45217C6D" w14:textId="77777777" w:rsidR="00FE4F3A" w:rsidRDefault="00000000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完成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2327" w:type="dxa"/>
            <w:gridSpan w:val="2"/>
            <w:vAlign w:val="center"/>
          </w:tcPr>
          <w:p w14:paraId="30AF4D32" w14:textId="36C89D1D" w:rsidR="00FE4F3A" w:rsidRDefault="00DF6462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2026/10/1</w:t>
            </w:r>
          </w:p>
        </w:tc>
        <w:tc>
          <w:tcPr>
            <w:tcW w:w="1609" w:type="dxa"/>
            <w:gridSpan w:val="2"/>
            <w:vAlign w:val="center"/>
          </w:tcPr>
          <w:p w14:paraId="50314AB5" w14:textId="77777777" w:rsidR="00FE4F3A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实验课时间</w:t>
            </w:r>
          </w:p>
        </w:tc>
        <w:tc>
          <w:tcPr>
            <w:tcW w:w="1870" w:type="dxa"/>
            <w:vAlign w:val="center"/>
          </w:tcPr>
          <w:p w14:paraId="0E0BEFE7" w14:textId="77777777" w:rsidR="00FE4F3A" w:rsidRDefault="00000000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周三</w:t>
            </w:r>
            <w:r>
              <w:rPr>
                <w:rFonts w:ascii="Times New Roman" w:hAnsi="Times New Roman" w:hint="eastAsia"/>
                <w:szCs w:val="21"/>
              </w:rPr>
              <w:t>56</w:t>
            </w:r>
            <w:r>
              <w:rPr>
                <w:rFonts w:ascii="Times New Roman" w:hAnsi="Times New Roman" w:hint="eastAsia"/>
                <w:szCs w:val="21"/>
              </w:rPr>
              <w:t>节（双周）</w:t>
            </w:r>
          </w:p>
        </w:tc>
      </w:tr>
      <w:tr w:rsidR="00FE4F3A" w14:paraId="60A0BACA" w14:textId="77777777">
        <w:trPr>
          <w:trHeight w:val="453"/>
          <w:jc w:val="center"/>
        </w:trPr>
        <w:tc>
          <w:tcPr>
            <w:tcW w:w="1951" w:type="dxa"/>
            <w:gridSpan w:val="2"/>
            <w:vAlign w:val="center"/>
          </w:tcPr>
          <w:p w14:paraId="29354797" w14:textId="77777777" w:rsidR="00FE4F3A" w:rsidRDefault="00000000">
            <w:pPr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pacing w:val="40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65" w:type="dxa"/>
            <w:gridSpan w:val="7"/>
            <w:vAlign w:val="center"/>
          </w:tcPr>
          <w:p w14:paraId="7C082C84" w14:textId="00A047E0" w:rsidR="00FE4F3A" w:rsidRDefault="00DF6462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实验1</w:t>
            </w:r>
          </w:p>
        </w:tc>
      </w:tr>
      <w:tr w:rsidR="00FE4F3A" w:rsidRPr="00805497" w14:paraId="6714CCC9" w14:textId="77777777">
        <w:trPr>
          <w:trHeight w:val="10800"/>
          <w:jc w:val="center"/>
        </w:trPr>
        <w:tc>
          <w:tcPr>
            <w:tcW w:w="9616" w:type="dxa"/>
            <w:gridSpan w:val="9"/>
          </w:tcPr>
          <w:p w14:paraId="112AB486" w14:textId="77777777" w:rsidR="00FE4F3A" w:rsidRDefault="00FE4F3A">
            <w:pPr>
              <w:pStyle w:val="ab"/>
              <w:ind w:firstLineChars="0" w:firstLine="0"/>
              <w:rPr>
                <w:rFonts w:ascii="Microsoft Sans Serif" w:cs="Microsoft Sans Serif"/>
              </w:rPr>
            </w:pPr>
          </w:p>
          <w:p w14:paraId="2E5C23B1" w14:textId="77777777" w:rsidR="00FE4F3A" w:rsidRDefault="00000000">
            <w:pPr>
              <w:rPr>
                <w:rFonts w:ascii="宋体" w:hAnsi="宋体" w:cs="Microsoft Sans Serif" w:hint="eastAsia"/>
                <w:b/>
                <w:bCs/>
                <w:sz w:val="24"/>
                <w:szCs w:val="28"/>
              </w:rPr>
            </w:pP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一、实验要求（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1</w:t>
            </w:r>
            <w:r>
              <w:rPr>
                <w:rFonts w:ascii="Microsoft Sans Serif" w:cs="Microsoft Sans Serif"/>
                <w:b/>
                <w:bCs/>
                <w:sz w:val="24"/>
                <w:szCs w:val="28"/>
              </w:rPr>
              <w:t>0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%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）</w:t>
            </w:r>
          </w:p>
          <w:p w14:paraId="559002A2" w14:textId="5CACE399" w:rsidR="00FE4F3A" w:rsidRDefault="00DF6462">
            <w:pPr>
              <w:rPr>
                <w:rFonts w:ascii="Microsoft Sans Serif" w:cs="Microsoft Sans Serif"/>
                <w:sz w:val="24"/>
                <w:szCs w:val="28"/>
              </w:rPr>
            </w:pPr>
            <w:r w:rsidRPr="00DF6462">
              <w:rPr>
                <w:rFonts w:ascii="Microsoft Sans Serif" w:cs="Microsoft Sans Serif"/>
                <w:sz w:val="24"/>
                <w:szCs w:val="28"/>
              </w:rPr>
              <w:t>1.</w:t>
            </w:r>
            <w:r w:rsidRPr="00DF6462">
              <w:rPr>
                <w:rFonts w:ascii="Microsoft Sans Serif" w:cs="Microsoft Sans Serif"/>
                <w:sz w:val="24"/>
                <w:szCs w:val="28"/>
              </w:rPr>
              <w:t>学习使用画图软件。</w:t>
            </w:r>
            <w:r w:rsidRPr="00DF6462">
              <w:rPr>
                <w:rFonts w:ascii="Microsoft Sans Serif" w:cs="Microsoft Sans Serif"/>
                <w:sz w:val="24"/>
                <w:szCs w:val="28"/>
              </w:rPr>
              <w:br/>
              <w:t>2.</w:t>
            </w:r>
            <w:r w:rsidRPr="00DF6462">
              <w:rPr>
                <w:rFonts w:ascii="Microsoft Sans Serif" w:cs="Microsoft Sans Serif"/>
                <w:sz w:val="24"/>
                <w:szCs w:val="28"/>
              </w:rPr>
              <w:t>用画图软件，画出此学校的概念模型</w:t>
            </w:r>
            <w:r w:rsidRPr="00DF6462">
              <w:rPr>
                <w:rFonts w:ascii="Microsoft Sans Serif" w:cs="Microsoft Sans Serif"/>
                <w:sz w:val="24"/>
                <w:szCs w:val="28"/>
              </w:rPr>
              <w:t>E-R</w:t>
            </w:r>
            <w:r w:rsidRPr="00DF6462">
              <w:rPr>
                <w:rFonts w:ascii="Microsoft Sans Serif" w:cs="Microsoft Sans Serif"/>
                <w:sz w:val="24"/>
                <w:szCs w:val="28"/>
              </w:rPr>
              <w:t>图。</w:t>
            </w:r>
            <w:r w:rsidRPr="00DF6462">
              <w:rPr>
                <w:rFonts w:ascii="Microsoft Sans Serif" w:cs="Microsoft Sans Serif"/>
                <w:sz w:val="24"/>
                <w:szCs w:val="28"/>
              </w:rPr>
              <w:br/>
              <w:t>3.</w:t>
            </w:r>
            <w:r w:rsidRPr="00DF6462">
              <w:rPr>
                <w:rFonts w:ascii="Microsoft Sans Serif" w:cs="Microsoft Sans Serif"/>
                <w:sz w:val="24"/>
                <w:szCs w:val="28"/>
              </w:rPr>
              <w:t>给出数据库逻辑结构设计。</w:t>
            </w:r>
          </w:p>
          <w:p w14:paraId="10C1F179" w14:textId="77777777" w:rsidR="00FE4F3A" w:rsidRDefault="00000000">
            <w:pPr>
              <w:rPr>
                <w:rFonts w:ascii="宋体" w:hAnsi="宋体" w:cs="Microsoft Sans Serif" w:hint="eastAsia"/>
                <w:b/>
                <w:bCs/>
                <w:sz w:val="24"/>
                <w:szCs w:val="28"/>
              </w:rPr>
            </w:pP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二、实验</w:t>
            </w:r>
            <w:r>
              <w:rPr>
                <w:rFonts w:ascii="Microsoft Sans Serif" w:cs="Microsoft Sans Serif"/>
                <w:b/>
                <w:bCs/>
                <w:sz w:val="24"/>
                <w:szCs w:val="28"/>
              </w:rPr>
              <w:t>内容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及步骤（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8</w:t>
            </w:r>
            <w:r>
              <w:rPr>
                <w:rFonts w:ascii="Microsoft Sans Serif" w:cs="Microsoft Sans Serif"/>
                <w:b/>
                <w:bCs/>
                <w:sz w:val="24"/>
                <w:szCs w:val="28"/>
              </w:rPr>
              <w:t>0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%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）</w:t>
            </w:r>
            <w:r>
              <w:rPr>
                <w:rFonts w:ascii="宋体" w:hAnsi="宋体" w:cs="Microsoft Sans Serif" w:hint="eastAsia"/>
                <w:b/>
                <w:bCs/>
                <w:sz w:val="24"/>
                <w:szCs w:val="28"/>
              </w:rPr>
              <w:t xml:space="preserve">   </w:t>
            </w:r>
          </w:p>
          <w:p w14:paraId="707FA3B4" w14:textId="77777777" w:rsidR="00DF6462" w:rsidRPr="00DF6462" w:rsidRDefault="00DF6462" w:rsidP="00DF6462">
            <w:pPr>
              <w:rPr>
                <w:rFonts w:ascii="宋体" w:hAnsi="宋体" w:cs="Microsoft Sans Serif" w:hint="eastAsia"/>
                <w:b/>
                <w:bCs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1</w:t>
            </w:r>
            <w:proofErr w:type="gramStart"/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. 需求</w:t>
            </w:r>
            <w:proofErr w:type="gramEnd"/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分析</w:t>
            </w:r>
          </w:p>
          <w:p w14:paraId="6BB816AA" w14:textId="77777777" w:rsidR="00DF6462" w:rsidRPr="00DF6462" w:rsidRDefault="00DF6462" w:rsidP="00DF6462">
            <w:p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根据题目描述，本教务系统的业务逻辑及约束如下：</w:t>
            </w:r>
          </w:p>
          <w:p w14:paraId="104A75B7" w14:textId="77777777" w:rsidR="00DF6462" w:rsidRPr="00DF6462" w:rsidRDefault="00DF6462" w:rsidP="00DF6462">
            <w:pPr>
              <w:numPr>
                <w:ilvl w:val="0"/>
                <w:numId w:val="1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学校包含若干系；每个系有若干班级和教研室。</w:t>
            </w:r>
          </w:p>
          <w:p w14:paraId="1392ADFF" w14:textId="77777777" w:rsidR="00DF6462" w:rsidRPr="00DF6462" w:rsidRDefault="00DF6462" w:rsidP="00DF6462">
            <w:pPr>
              <w:numPr>
                <w:ilvl w:val="0"/>
                <w:numId w:val="1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每个教研室有若干教员（教员包含普通教员和正/副教授）。</w:t>
            </w:r>
          </w:p>
          <w:p w14:paraId="7D29D22B" w14:textId="77777777" w:rsidR="00DF6462" w:rsidRPr="00DF6462" w:rsidRDefault="00DF6462" w:rsidP="00DF6462">
            <w:pPr>
              <w:numPr>
                <w:ilvl w:val="0"/>
                <w:numId w:val="1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其中，正/副教授每人带若干研究生，普通教员不带研究生。</w:t>
            </w:r>
          </w:p>
          <w:p w14:paraId="4870C736" w14:textId="77777777" w:rsidR="00DF6462" w:rsidRPr="00DF6462" w:rsidRDefault="00DF6462" w:rsidP="00DF6462">
            <w:pPr>
              <w:numPr>
                <w:ilvl w:val="0"/>
                <w:numId w:val="1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每个班级有若干学生（学生分为本科生和研究生）。</w:t>
            </w:r>
          </w:p>
          <w:p w14:paraId="29974BBE" w14:textId="77777777" w:rsidR="00DF6462" w:rsidRPr="00DF6462" w:rsidRDefault="00DF6462" w:rsidP="00DF6462">
            <w:pPr>
              <w:numPr>
                <w:ilvl w:val="0"/>
                <w:numId w:val="1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每个学生可以选修若干门课程，每门课程可由若干学生选修。</w:t>
            </w:r>
          </w:p>
          <w:p w14:paraId="2C418BCB" w14:textId="77777777" w:rsidR="00DF6462" w:rsidRPr="00DF6462" w:rsidRDefault="00DF6462" w:rsidP="00DF6462">
            <w:pPr>
              <w:numPr>
                <w:ilvl w:val="0"/>
                <w:numId w:val="1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教员（不分职称）都可以教授课程。</w:t>
            </w:r>
          </w:p>
          <w:p w14:paraId="699CC76E" w14:textId="77777777" w:rsidR="00DF6462" w:rsidRPr="00DF6462" w:rsidRDefault="00DF6462" w:rsidP="00DF6462">
            <w:pPr>
              <w:rPr>
                <w:rFonts w:ascii="宋体" w:hAnsi="宋体" w:cs="Microsoft Sans Serif" w:hint="eastAsia"/>
                <w:b/>
                <w:bCs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2</w:t>
            </w:r>
            <w:proofErr w:type="gramStart"/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. 概念</w:t>
            </w:r>
            <w:proofErr w:type="gramEnd"/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模型设计（E-R图绘制）</w:t>
            </w:r>
          </w:p>
          <w:p w14:paraId="3E9BBB40" w14:textId="77777777" w:rsidR="00DF6462" w:rsidRPr="00DF6462" w:rsidRDefault="00DF6462" w:rsidP="00DF6462">
            <w:p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本次实验采用 </w:t>
            </w:r>
            <w:hyperlink r:id="rId7" w:tgtFrame="_blank" w:history="1">
              <w:r w:rsidRPr="00DF6462">
                <w:rPr>
                  <w:rStyle w:val="ac"/>
                  <w:rFonts w:ascii="宋体" w:hAnsi="宋体" w:cs="Microsoft Sans Serif"/>
                  <w:b/>
                  <w:bCs/>
                  <w:sz w:val="24"/>
                  <w:szCs w:val="28"/>
                </w:rPr>
                <w:t>Draw.io</w:t>
              </w:r>
            </w:hyperlink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 xml:space="preserve"> (</w:t>
            </w:r>
            <w:hyperlink r:id="rId8" w:tgtFrame="_blank" w:history="1">
              <w:r w:rsidRPr="00DF6462">
                <w:rPr>
                  <w:rStyle w:val="ac"/>
                  <w:rFonts w:ascii="宋体" w:hAnsi="宋体" w:cs="Microsoft Sans Serif"/>
                  <w:b/>
                  <w:bCs/>
                  <w:sz w:val="24"/>
                  <w:szCs w:val="28"/>
                </w:rPr>
                <w:t>https://app.diagrams.net/</w:t>
              </w:r>
            </w:hyperlink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)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 作为画图工具。在绘制过程中，遵循了标准的E-R图规范：</w:t>
            </w:r>
          </w:p>
          <w:p w14:paraId="776B5C7D" w14:textId="77777777" w:rsidR="00DF6462" w:rsidRPr="00DF6462" w:rsidRDefault="00DF6462" w:rsidP="00DF6462">
            <w:pPr>
              <w:numPr>
                <w:ilvl w:val="0"/>
                <w:numId w:val="2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实体（矩形）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：学校、系、教研室、教员、班级、学生、课程。</w:t>
            </w:r>
          </w:p>
          <w:p w14:paraId="6CC82A3C" w14:textId="77777777" w:rsidR="00DF6462" w:rsidRPr="00DF6462" w:rsidRDefault="00DF6462" w:rsidP="00DF6462">
            <w:pPr>
              <w:numPr>
                <w:ilvl w:val="0"/>
                <w:numId w:val="2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属性（椭圆）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：连接在实体上，如学号、姓名、课程号等。其中，能唯一标识实体的主键属性（如&lt;u&gt;学号&lt;/u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>&gt;、&lt;</w:t>
            </w:r>
            <w:proofErr w:type="gramEnd"/>
            <w:r w:rsidRPr="00DF6462">
              <w:rPr>
                <w:rFonts w:ascii="宋体" w:hAnsi="宋体" w:cs="Microsoft Sans Serif"/>
                <w:sz w:val="24"/>
                <w:szCs w:val="28"/>
              </w:rPr>
              <w:t>u&gt;课程号&lt;/u&gt;）需加下划线。</w:t>
            </w:r>
          </w:p>
          <w:p w14:paraId="56091F54" w14:textId="77777777" w:rsidR="00DF6462" w:rsidRPr="00DF6462" w:rsidRDefault="00DF6462" w:rsidP="00DF6462">
            <w:pPr>
              <w:numPr>
                <w:ilvl w:val="0"/>
                <w:numId w:val="2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关系（菱形）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：包括“拥有”、“教学”、“选修”、“指导”。</w:t>
            </w:r>
          </w:p>
          <w:p w14:paraId="3703CA22" w14:textId="77777777" w:rsidR="00DF6462" w:rsidRPr="00DF6462" w:rsidRDefault="00DF6462" w:rsidP="00DF6462">
            <w:pPr>
              <w:numPr>
                <w:ilvl w:val="0"/>
                <w:numId w:val="2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继承关系（ISA三角形）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：为了精确表达“只有正/副教授才能带研究生”的约束，使用了ISA继承关系。将“教员”分为“普通教员”和“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>(正/副)</w:t>
            </w:r>
            <w:proofErr w:type="gramEnd"/>
            <w:r w:rsidRPr="00DF6462">
              <w:rPr>
                <w:rFonts w:ascii="宋体" w:hAnsi="宋体" w:cs="Microsoft Sans Serif"/>
                <w:sz w:val="24"/>
                <w:szCs w:val="28"/>
              </w:rPr>
              <w:t>教授”两个子类；将“学生”分为“本科生”和“研究生”两个子类。子类自动继承父类的所有属性。</w:t>
            </w:r>
          </w:p>
          <w:p w14:paraId="276E546B" w14:textId="77777777" w:rsidR="00DF6462" w:rsidRPr="00DF6462" w:rsidRDefault="00DF6462" w:rsidP="00DF6462">
            <w:pPr>
              <w:numPr>
                <w:ilvl w:val="0"/>
                <w:numId w:val="2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基数约束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：</w:t>
            </w:r>
          </w:p>
          <w:p w14:paraId="4EA94D16" w14:textId="77777777" w:rsidR="00DF6462" w:rsidRPr="00DF6462" w:rsidRDefault="00DF6462" w:rsidP="00DF6462">
            <w:pPr>
              <w:numPr>
                <w:ilvl w:val="1"/>
                <w:numId w:val="2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学校—系、系—教研室、系—班级、教研室—教员、班级—学生、教员—课程均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为 </w:t>
            </w: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1</w:t>
            </w:r>
            <w:proofErr w:type="gramEnd"/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:n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 关系。</w:t>
            </w:r>
          </w:p>
          <w:p w14:paraId="4FFF1205" w14:textId="77777777" w:rsidR="00DF6462" w:rsidRPr="00DF6462" w:rsidRDefault="00DF6462" w:rsidP="00DF6462">
            <w:pPr>
              <w:numPr>
                <w:ilvl w:val="1"/>
                <w:numId w:val="2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学生—课程为 </w:t>
            </w: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m:n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 多对多关系（通过“选修”菱形连接）。</w:t>
            </w:r>
          </w:p>
          <w:p w14:paraId="0763192B" w14:textId="77777777" w:rsidR="00DF6462" w:rsidRPr="00DF6462" w:rsidRDefault="00DF6462" w:rsidP="00DF6462">
            <w:pPr>
              <w:numPr>
                <w:ilvl w:val="1"/>
                <w:numId w:val="2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>(正</w:t>
            </w:r>
            <w:proofErr w:type="gramEnd"/>
            <w:r w:rsidRPr="00DF6462">
              <w:rPr>
                <w:rFonts w:ascii="宋体" w:hAnsi="宋体" w:cs="Microsoft Sans Serif"/>
                <w:sz w:val="24"/>
                <w:szCs w:val="28"/>
              </w:rPr>
              <w:t>/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>副)</w:t>
            </w:r>
            <w:proofErr w:type="gramEnd"/>
            <w:r w:rsidRPr="00DF6462">
              <w:rPr>
                <w:rFonts w:ascii="宋体" w:hAnsi="宋体" w:cs="Microsoft Sans Serif"/>
                <w:sz w:val="24"/>
                <w:szCs w:val="28"/>
              </w:rPr>
              <w:t>教授—研究生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为 </w:t>
            </w: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1</w:t>
            </w:r>
            <w:proofErr w:type="gramEnd"/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:n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 关系（通过“指导”菱形连接）。</w:t>
            </w:r>
          </w:p>
          <w:p w14:paraId="7FC947CE" w14:textId="77777777" w:rsidR="00DF6462" w:rsidRPr="00DF6462" w:rsidRDefault="00DF6462" w:rsidP="00DF6462">
            <w:pPr>
              <w:rPr>
                <w:rFonts w:ascii="宋体" w:hAnsi="宋体" w:cs="Microsoft Sans Serif" w:hint="eastAsia"/>
                <w:b/>
                <w:bCs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3</w:t>
            </w:r>
            <w:proofErr w:type="gramStart"/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. 数据库</w:t>
            </w:r>
            <w:proofErr w:type="gramEnd"/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逻辑结构设计（关系模式转换）</w:t>
            </w:r>
          </w:p>
          <w:p w14:paraId="67D4AB16" w14:textId="77777777" w:rsidR="00DF6462" w:rsidRPr="00DF6462" w:rsidRDefault="00DF6462" w:rsidP="00DF6462">
            <w:p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将概念模型E-R图转换为关系模式，并进行规范化处理。转换原则如下：</w:t>
            </w:r>
          </w:p>
          <w:p w14:paraId="64B45191" w14:textId="77777777" w:rsidR="00DF6462" w:rsidRPr="00DF6462" w:rsidRDefault="00DF6462" w:rsidP="00DF6462">
            <w:pPr>
              <w:numPr>
                <w:ilvl w:val="0"/>
                <w:numId w:val="3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1:n 关系在“n”端实体中加入“1”端的主键作为外键。</w:t>
            </w:r>
          </w:p>
          <w:p w14:paraId="74AA1B10" w14:textId="77777777" w:rsidR="00DF6462" w:rsidRPr="00DF6462" w:rsidRDefault="00DF6462" w:rsidP="00DF6462">
            <w:pPr>
              <w:numPr>
                <w:ilvl w:val="0"/>
                <w:numId w:val="3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m:n 关系单独建立一张关系表，主键为两端实体主键的组合（联合主键），并加入关系自身的属性。</w:t>
            </w:r>
          </w:p>
          <w:p w14:paraId="3CDD2A86" w14:textId="77777777" w:rsidR="00DF6462" w:rsidRPr="00DF6462" w:rsidRDefault="00DF6462" w:rsidP="00DF6462">
            <w:pPr>
              <w:numPr>
                <w:ilvl w:val="0"/>
                <w:numId w:val="3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t>子类继承父类的主键作为自己的主键和外键。</w:t>
            </w:r>
          </w:p>
          <w:p w14:paraId="0BB53E4F" w14:textId="77777777" w:rsidR="00DF6462" w:rsidRPr="00DF6462" w:rsidRDefault="00DF6462" w:rsidP="00DF6462">
            <w:p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sz w:val="24"/>
                <w:szCs w:val="28"/>
              </w:rPr>
              <w:lastRenderedPageBreak/>
              <w:t>最终得到的关系模式如下（下划线为主键，</w:t>
            </w:r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斜体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为外键）：</w:t>
            </w:r>
          </w:p>
          <w:p w14:paraId="43241831" w14:textId="5F9E91B9" w:rsidR="00DF6462" w:rsidRPr="00DF6462" w:rsidRDefault="00DF6462" w:rsidP="00DF6462">
            <w:pPr>
              <w:numPr>
                <w:ilvl w:val="0"/>
                <w:numId w:val="4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学校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</w:t>
            </w:r>
            <w:r w:rsidRPr="00DF6462">
              <w:rPr>
                <w:rFonts w:ascii="宋体" w:hAnsi="宋体" w:cs="Microsoft Sans Serif"/>
                <w:sz w:val="24"/>
                <w:szCs w:val="28"/>
                <w:u w:val="single"/>
              </w:rPr>
              <w:t>学校简写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，名字）</w:t>
            </w:r>
          </w:p>
          <w:p w14:paraId="5AC0F22E" w14:textId="51E5E122" w:rsidR="00DF6462" w:rsidRPr="00DF6462" w:rsidRDefault="00DF6462" w:rsidP="00DF6462">
            <w:pPr>
              <w:numPr>
                <w:ilvl w:val="0"/>
                <w:numId w:val="4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系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</w:t>
            </w:r>
            <w:r w:rsidRPr="00DF6462">
              <w:rPr>
                <w:rFonts w:ascii="宋体" w:hAnsi="宋体" w:cs="Microsoft Sans Serif"/>
                <w:sz w:val="24"/>
                <w:szCs w:val="28"/>
                <w:u w:val="single"/>
              </w:rPr>
              <w:t>系编号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，名称，学校简写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） </w:t>
            </w:r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外</w:t>
            </w:r>
            <w:proofErr w:type="gramEnd"/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键：学校简写</w:t>
            </w:r>
          </w:p>
          <w:p w14:paraId="3717BB82" w14:textId="7C4E1135" w:rsidR="00DF6462" w:rsidRPr="00DF6462" w:rsidRDefault="00DF6462" w:rsidP="00DF6462">
            <w:pPr>
              <w:numPr>
                <w:ilvl w:val="0"/>
                <w:numId w:val="4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教研室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</w:t>
            </w:r>
            <w:r w:rsidRPr="00DF6462">
              <w:rPr>
                <w:rFonts w:ascii="宋体" w:hAnsi="宋体" w:cs="Microsoft Sans Serif"/>
                <w:sz w:val="24"/>
                <w:szCs w:val="28"/>
                <w:u w:val="single"/>
              </w:rPr>
              <w:t>教研室编号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，名称，系编号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） </w:t>
            </w:r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外</w:t>
            </w:r>
            <w:proofErr w:type="gramEnd"/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键：系编号</w:t>
            </w:r>
          </w:p>
          <w:p w14:paraId="24813A2D" w14:textId="2E092606" w:rsidR="00DF6462" w:rsidRPr="00DF6462" w:rsidRDefault="00DF6462" w:rsidP="00DF6462">
            <w:pPr>
              <w:numPr>
                <w:ilvl w:val="0"/>
                <w:numId w:val="4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班级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</w:t>
            </w:r>
            <w:r w:rsidRPr="00DF6462">
              <w:rPr>
                <w:rFonts w:ascii="宋体" w:hAnsi="宋体" w:cs="Microsoft Sans Serif"/>
                <w:sz w:val="24"/>
                <w:szCs w:val="28"/>
                <w:u w:val="single"/>
              </w:rPr>
              <w:t>班级号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，名称，系编号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） </w:t>
            </w:r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外</w:t>
            </w:r>
            <w:proofErr w:type="gramEnd"/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键：系编号</w:t>
            </w:r>
          </w:p>
          <w:p w14:paraId="0CA1A2EC" w14:textId="15EF986B" w:rsidR="00DF6462" w:rsidRPr="00DF6462" w:rsidRDefault="00DF6462" w:rsidP="00DF6462">
            <w:pPr>
              <w:numPr>
                <w:ilvl w:val="0"/>
                <w:numId w:val="4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教员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</w:t>
            </w:r>
            <w:r w:rsidRPr="00DF6462">
              <w:rPr>
                <w:rFonts w:ascii="宋体" w:hAnsi="宋体" w:cs="Microsoft Sans Serif"/>
                <w:sz w:val="24"/>
                <w:szCs w:val="28"/>
                <w:u w:val="single"/>
              </w:rPr>
              <w:t>教职工号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，姓名，教学方向，教研室编号，教员类型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） </w:t>
            </w:r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外</w:t>
            </w:r>
            <w:proofErr w:type="gramEnd"/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键：教研室编号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（教员类型用于区分普通教员和正/副教授）</w:t>
            </w:r>
          </w:p>
          <w:p w14:paraId="2FF3F1A8" w14:textId="76D0EE05" w:rsidR="00DF6462" w:rsidRPr="00DF6462" w:rsidRDefault="00DF6462" w:rsidP="00DF6462">
            <w:pPr>
              <w:numPr>
                <w:ilvl w:val="0"/>
                <w:numId w:val="4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学生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</w:t>
            </w:r>
            <w:r w:rsidRPr="00DF6462">
              <w:rPr>
                <w:rFonts w:ascii="宋体" w:hAnsi="宋体" w:cs="Microsoft Sans Serif"/>
                <w:sz w:val="24"/>
                <w:szCs w:val="28"/>
                <w:u w:val="single"/>
              </w:rPr>
              <w:t>学号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，姓名，专业，身份证号，班级号，学生类型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） </w:t>
            </w:r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外</w:t>
            </w:r>
            <w:proofErr w:type="gramEnd"/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键：班级号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（学生类型用于区分本科生和研究生）</w:t>
            </w:r>
          </w:p>
          <w:p w14:paraId="3C8A7D2B" w14:textId="2EEDEAF0" w:rsidR="00DF6462" w:rsidRPr="00DF6462" w:rsidRDefault="00DF6462" w:rsidP="00DF6462">
            <w:pPr>
              <w:numPr>
                <w:ilvl w:val="0"/>
                <w:numId w:val="4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研究生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</w:t>
            </w:r>
            <w:r w:rsidRPr="00DF6462">
              <w:rPr>
                <w:rFonts w:ascii="宋体" w:hAnsi="宋体" w:cs="Microsoft Sans Serif"/>
                <w:sz w:val="24"/>
                <w:szCs w:val="28"/>
                <w:u w:val="single"/>
              </w:rPr>
              <w:t>学号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，研究方向，导师教职工号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） </w:t>
            </w:r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主</w:t>
            </w:r>
            <w:proofErr w:type="gramEnd"/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键兼外键：学号；外键：导师教职工号</w:t>
            </w:r>
          </w:p>
          <w:p w14:paraId="27F0AADF" w14:textId="31EF9184" w:rsidR="00DF6462" w:rsidRPr="00DF6462" w:rsidRDefault="00DF6462" w:rsidP="00DF6462">
            <w:pPr>
              <w:numPr>
                <w:ilvl w:val="0"/>
                <w:numId w:val="4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课程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</w:t>
            </w:r>
            <w:r w:rsidRPr="00DF6462">
              <w:rPr>
                <w:rFonts w:ascii="宋体" w:hAnsi="宋体" w:cs="Microsoft Sans Serif"/>
                <w:sz w:val="24"/>
                <w:szCs w:val="28"/>
                <w:u w:val="single"/>
              </w:rPr>
              <w:t>课程号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，课程名称，授课教职工号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） </w:t>
            </w:r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外</w:t>
            </w:r>
            <w:proofErr w:type="gramEnd"/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键：授课教职工号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（将教员-课程的教学1:n关系转为外键）</w:t>
            </w:r>
          </w:p>
          <w:p w14:paraId="56D7F517" w14:textId="619BC16D" w:rsidR="00DF6462" w:rsidRPr="00DF6462" w:rsidRDefault="00DF6462" w:rsidP="00DF6462">
            <w:pPr>
              <w:numPr>
                <w:ilvl w:val="0"/>
                <w:numId w:val="4"/>
              </w:num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DF6462">
              <w:rPr>
                <w:rFonts w:ascii="宋体" w:hAnsi="宋体" w:cs="Microsoft Sans Serif"/>
                <w:b/>
                <w:bCs/>
                <w:sz w:val="24"/>
                <w:szCs w:val="28"/>
              </w:rPr>
              <w:t>选修</w:t>
            </w:r>
            <w:r w:rsidRPr="00DF6462">
              <w:rPr>
                <w:rFonts w:ascii="宋体" w:hAnsi="宋体" w:cs="Microsoft Sans Serif"/>
                <w:sz w:val="24"/>
                <w:szCs w:val="28"/>
              </w:rPr>
              <w:t>（学号，</w:t>
            </w:r>
            <w:r w:rsidRPr="00DF6462">
              <w:rPr>
                <w:rFonts w:ascii="宋体" w:hAnsi="宋体" w:cs="Microsoft Sans Serif"/>
                <w:sz w:val="24"/>
                <w:szCs w:val="28"/>
                <w:u w:val="single"/>
              </w:rPr>
              <w:t>课程号</w:t>
            </w:r>
            <w:proofErr w:type="gramStart"/>
            <w:r w:rsidRPr="00DF6462">
              <w:rPr>
                <w:rFonts w:ascii="宋体" w:hAnsi="宋体" w:cs="Microsoft Sans Serif"/>
                <w:sz w:val="24"/>
                <w:szCs w:val="28"/>
              </w:rPr>
              <w:t xml:space="preserve">） </w:t>
            </w:r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联合</w:t>
            </w:r>
            <w:proofErr w:type="gramEnd"/>
            <w:r w:rsidRPr="00DF6462">
              <w:rPr>
                <w:rFonts w:ascii="宋体" w:hAnsi="宋体" w:cs="Microsoft Sans Serif"/>
                <w:i/>
                <w:iCs/>
                <w:sz w:val="24"/>
                <w:szCs w:val="28"/>
              </w:rPr>
              <w:t>主键；外键：学号，课程号</w:t>
            </w:r>
          </w:p>
          <w:p w14:paraId="7B5962A7" w14:textId="77777777" w:rsidR="00FE4F3A" w:rsidRPr="00DF6462" w:rsidRDefault="00FE4F3A">
            <w:pPr>
              <w:rPr>
                <w:rFonts w:ascii="宋体" w:hAnsi="宋体" w:cs="Microsoft Sans Serif" w:hint="eastAsia"/>
                <w:sz w:val="24"/>
                <w:szCs w:val="28"/>
              </w:rPr>
            </w:pPr>
          </w:p>
          <w:p w14:paraId="2F2AAD9C" w14:textId="668F99B8" w:rsidR="00FE4F3A" w:rsidRDefault="00DF6462">
            <w:pPr>
              <w:rPr>
                <w:rFonts w:ascii="宋体" w:hAnsi="宋体" w:cs="Microsoft Sans Serif" w:hint="eastAsia"/>
                <w:sz w:val="24"/>
                <w:szCs w:val="28"/>
              </w:rPr>
            </w:pPr>
            <w:r>
              <w:rPr>
                <w:rFonts w:ascii="宋体" w:hAnsi="宋体" w:cs="Microsoft Sans Serif" w:hint="eastAsia"/>
                <w:noProof/>
                <w:sz w:val="24"/>
                <w:szCs w:val="28"/>
              </w:rPr>
              <w:drawing>
                <wp:inline distT="0" distB="0" distL="0" distR="0" wp14:anchorId="7F04FB13" wp14:editId="52D8E9D6">
                  <wp:extent cx="5966460" cy="4564380"/>
                  <wp:effectExtent l="0" t="0" r="0" b="7620"/>
                  <wp:docPr id="10963141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6460" cy="456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306C7" w14:textId="77777777" w:rsidR="00FE4F3A" w:rsidRPr="00DF6462" w:rsidRDefault="00FE4F3A">
            <w:pPr>
              <w:rPr>
                <w:rFonts w:ascii="宋体" w:hAnsi="宋体" w:cs="Microsoft Sans Serif" w:hint="eastAsia"/>
                <w:sz w:val="24"/>
                <w:szCs w:val="28"/>
              </w:rPr>
            </w:pPr>
          </w:p>
          <w:p w14:paraId="7337B03F" w14:textId="77777777" w:rsidR="00FE4F3A" w:rsidRDefault="00FE4F3A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3A714451" w14:textId="77777777" w:rsidR="00FE4F3A" w:rsidRDefault="00000000">
            <w:pPr>
              <w:rPr>
                <w:rFonts w:ascii="Microsoft Sans Serif" w:cs="Microsoft Sans Serif"/>
                <w:b/>
                <w:bCs/>
                <w:sz w:val="24"/>
                <w:szCs w:val="28"/>
              </w:rPr>
            </w:pP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三</w:t>
            </w:r>
            <w:r>
              <w:rPr>
                <w:rFonts w:ascii="Microsoft Sans Serif" w:cs="Microsoft Sans Serif"/>
                <w:b/>
                <w:bCs/>
                <w:sz w:val="24"/>
                <w:szCs w:val="28"/>
              </w:rPr>
              <w:t>、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心得总结</w:t>
            </w: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（写出自己在完成实验过程中遇到的问题、解决方法，以及体会、收获等）（1</w:t>
            </w:r>
            <w:r>
              <w:rPr>
                <w:rFonts w:ascii="宋体" w:hAnsi="宋体"/>
                <w:b/>
                <w:bCs/>
                <w:sz w:val="24"/>
                <w:szCs w:val="28"/>
              </w:rPr>
              <w:t>0</w:t>
            </w: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%）</w:t>
            </w:r>
          </w:p>
          <w:p w14:paraId="05F5401F" w14:textId="77777777" w:rsidR="00DF6462" w:rsidRPr="00DF6462" w:rsidRDefault="00DF6462" w:rsidP="00DF6462">
            <w:pPr>
              <w:rPr>
                <w:rFonts w:ascii="宋体" w:hAnsi="宋体" w:cs="Microsoft Sans Serif" w:hint="eastAsia"/>
              </w:rPr>
            </w:pPr>
            <w:r w:rsidRPr="00DF6462">
              <w:rPr>
                <w:rFonts w:ascii="宋体" w:hAnsi="宋体" w:cs="Microsoft Sans Serif"/>
                <w:b/>
                <w:bCs/>
              </w:rPr>
              <w:t>1</w:t>
            </w:r>
            <w:proofErr w:type="gramStart"/>
            <w:r w:rsidRPr="00DF6462">
              <w:rPr>
                <w:rFonts w:ascii="宋体" w:hAnsi="宋体" w:cs="Microsoft Sans Serif"/>
                <w:b/>
                <w:bCs/>
              </w:rPr>
              <w:t>. 遇到</w:t>
            </w:r>
            <w:proofErr w:type="gramEnd"/>
            <w:r w:rsidRPr="00DF6462">
              <w:rPr>
                <w:rFonts w:ascii="宋体" w:hAnsi="宋体" w:cs="Microsoft Sans Serif"/>
                <w:b/>
                <w:bCs/>
              </w:rPr>
              <w:t>的问题与解决方法</w:t>
            </w:r>
          </w:p>
          <w:p w14:paraId="2CA9AC25" w14:textId="79303D32" w:rsidR="00DF6462" w:rsidRPr="00DF6462" w:rsidRDefault="00DF6462" w:rsidP="00DF6462">
            <w:pPr>
              <w:numPr>
                <w:ilvl w:val="0"/>
                <w:numId w:val="5"/>
              </w:numPr>
              <w:rPr>
                <w:rFonts w:ascii="宋体" w:hAnsi="宋体" w:cs="Microsoft Sans Serif" w:hint="eastAsia"/>
              </w:rPr>
            </w:pPr>
            <w:r w:rsidRPr="00DF6462">
              <w:rPr>
                <w:rFonts w:ascii="宋体" w:hAnsi="宋体" w:cs="Microsoft Sans Serif"/>
                <w:b/>
                <w:bCs/>
              </w:rPr>
              <w:t>问题：如何表达“只有正/副教授才能带研究生”这个约束？</w:t>
            </w:r>
          </w:p>
          <w:p w14:paraId="043DDAD7" w14:textId="77777777" w:rsidR="00DF6462" w:rsidRPr="00DF6462" w:rsidRDefault="00DF6462" w:rsidP="00DF6462">
            <w:pPr>
              <w:numPr>
                <w:ilvl w:val="0"/>
                <w:numId w:val="5"/>
              </w:numPr>
              <w:rPr>
                <w:rFonts w:ascii="宋体" w:hAnsi="宋体" w:cs="Microsoft Sans Serif" w:hint="eastAsia"/>
              </w:rPr>
            </w:pPr>
            <w:r w:rsidRPr="00DF6462">
              <w:rPr>
                <w:rFonts w:ascii="宋体" w:hAnsi="宋体" w:cs="Microsoft Sans Serif"/>
                <w:b/>
                <w:bCs/>
              </w:rPr>
              <w:t>解决</w:t>
            </w:r>
            <w:r w:rsidRPr="00DF6462">
              <w:rPr>
                <w:rFonts w:ascii="宋体" w:hAnsi="宋体" w:cs="Microsoft Sans Serif"/>
              </w:rPr>
              <w:t>：最初我把“教授”直接做成实体，导致普通教员无处安放。后来查阅资料，引入了E-R</w:t>
            </w:r>
            <w:r w:rsidRPr="00DF6462">
              <w:rPr>
                <w:rFonts w:ascii="宋体" w:hAnsi="宋体" w:cs="Microsoft Sans Serif"/>
              </w:rPr>
              <w:lastRenderedPageBreak/>
              <w:t>图中的</w:t>
            </w:r>
            <w:r w:rsidRPr="00DF6462">
              <w:rPr>
                <w:rFonts w:ascii="宋体" w:hAnsi="宋体" w:cs="Microsoft Sans Serif"/>
                <w:b/>
                <w:bCs/>
              </w:rPr>
              <w:t>ISA继承关系</w:t>
            </w:r>
            <w:r w:rsidRPr="00DF6462">
              <w:rPr>
                <w:rFonts w:ascii="宋体" w:hAnsi="宋体" w:cs="Microsoft Sans Serif"/>
              </w:rPr>
              <w:t>，将“教员”作为父实体，向下派生“普通教员”和“</w:t>
            </w:r>
            <w:proofErr w:type="gramStart"/>
            <w:r w:rsidRPr="00DF6462">
              <w:rPr>
                <w:rFonts w:ascii="宋体" w:hAnsi="宋体" w:cs="Microsoft Sans Serif"/>
              </w:rPr>
              <w:t>(正/副)</w:t>
            </w:r>
            <w:proofErr w:type="gramEnd"/>
            <w:r w:rsidRPr="00DF6462">
              <w:rPr>
                <w:rFonts w:ascii="宋体" w:hAnsi="宋体" w:cs="Microsoft Sans Serif"/>
              </w:rPr>
              <w:t>教授”子实体，并将“指导”关系只连接在“正/副教授”子实体上，完美解决了该约束。</w:t>
            </w:r>
          </w:p>
          <w:p w14:paraId="2656B2C4" w14:textId="79F5F714" w:rsidR="00FE4F3A" w:rsidRPr="00DF6462" w:rsidRDefault="00DF6462" w:rsidP="00126B99">
            <w:pPr>
              <w:rPr>
                <w:rFonts w:ascii="宋体" w:hAnsi="宋体" w:cs="Microsoft Sans Serif" w:hint="eastAsia"/>
              </w:rPr>
            </w:pPr>
            <w:r w:rsidRPr="00DF6462">
              <w:rPr>
                <w:rFonts w:ascii="宋体" w:hAnsi="宋体" w:cs="Microsoft Sans Serif"/>
                <w:b/>
                <w:bCs/>
              </w:rPr>
              <w:t>2</w:t>
            </w:r>
            <w:proofErr w:type="gramStart"/>
            <w:r w:rsidRPr="00DF6462">
              <w:rPr>
                <w:rFonts w:ascii="宋体" w:hAnsi="宋体" w:cs="Microsoft Sans Serif"/>
                <w:b/>
                <w:bCs/>
              </w:rPr>
              <w:t>. 体会</w:t>
            </w:r>
            <w:proofErr w:type="gramEnd"/>
            <w:r w:rsidRPr="00DF6462">
              <w:rPr>
                <w:rFonts w:ascii="宋体" w:hAnsi="宋体" w:cs="Microsoft Sans Serif"/>
                <w:b/>
                <w:bCs/>
              </w:rPr>
              <w:t>与收获</w:t>
            </w:r>
            <w:r w:rsidRPr="00DF6462">
              <w:rPr>
                <w:rFonts w:ascii="宋体" w:hAnsi="宋体" w:cs="Microsoft Sans Serif"/>
              </w:rPr>
              <w:br/>
              <w:t xml:space="preserve">通过本次实验，我不仅掌握了使用 </w:t>
            </w:r>
            <w:hyperlink r:id="rId10" w:tgtFrame="_blank" w:history="1">
              <w:r w:rsidRPr="00DF6462">
                <w:rPr>
                  <w:rStyle w:val="ac"/>
                  <w:rFonts w:ascii="宋体" w:hAnsi="宋体" w:cs="Microsoft Sans Serif"/>
                  <w:b/>
                  <w:bCs/>
                </w:rPr>
                <w:t>Draw.io</w:t>
              </w:r>
            </w:hyperlink>
            <w:r w:rsidRPr="00DF6462">
              <w:rPr>
                <w:rFonts w:ascii="宋体" w:hAnsi="宋体" w:cs="Microsoft Sans Serif"/>
              </w:rPr>
              <w:t xml:space="preserve"> 这款在线画图工具的技巧（如拖拽实体、调整连接线类型、导出高质量图片），更深刻地理解了数据库设计的核心思想。</w:t>
            </w:r>
            <w:r w:rsidRPr="00DF6462">
              <w:rPr>
                <w:rFonts w:ascii="宋体" w:hAnsi="宋体" w:cs="Microsoft Sans Serif"/>
              </w:rPr>
              <w:br/>
            </w:r>
          </w:p>
        </w:tc>
      </w:tr>
    </w:tbl>
    <w:p w14:paraId="24013514" w14:textId="77777777" w:rsidR="00FE4F3A" w:rsidRDefault="00FE4F3A">
      <w:pPr>
        <w:rPr>
          <w:rFonts w:ascii="Microsoft Sans Serif" w:hAnsi="Microsoft Sans Serif" w:cs="Microsoft Sans Serif"/>
          <w:szCs w:val="21"/>
        </w:rPr>
      </w:pPr>
    </w:p>
    <w:sectPr w:rsidR="00FE4F3A">
      <w:footerReference w:type="default" r:id="rId11"/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70AEC" w14:textId="77777777" w:rsidR="00382A6F" w:rsidRDefault="00382A6F">
      <w:pPr>
        <w:spacing w:line="240" w:lineRule="auto"/>
      </w:pPr>
      <w:r>
        <w:separator/>
      </w:r>
    </w:p>
  </w:endnote>
  <w:endnote w:type="continuationSeparator" w:id="0">
    <w:p w14:paraId="7049F48A" w14:textId="77777777" w:rsidR="00382A6F" w:rsidRDefault="00382A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79B92" w14:textId="77777777" w:rsidR="00FE4F3A" w:rsidRDefault="00000000">
    <w:pPr>
      <w:pStyle w:val="a5"/>
      <w:jc w:val="center"/>
    </w:pP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2EE29" w14:textId="77777777" w:rsidR="00382A6F" w:rsidRDefault="00382A6F">
      <w:pPr>
        <w:spacing w:line="240" w:lineRule="auto"/>
      </w:pPr>
      <w:r>
        <w:separator/>
      </w:r>
    </w:p>
  </w:footnote>
  <w:footnote w:type="continuationSeparator" w:id="0">
    <w:p w14:paraId="1CDA1BB5" w14:textId="77777777" w:rsidR="00382A6F" w:rsidRDefault="00382A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D7072"/>
    <w:multiLevelType w:val="multilevel"/>
    <w:tmpl w:val="3F52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C0C8D"/>
    <w:multiLevelType w:val="multilevel"/>
    <w:tmpl w:val="826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9628F"/>
    <w:multiLevelType w:val="multilevel"/>
    <w:tmpl w:val="C8DA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B05A0"/>
    <w:multiLevelType w:val="multilevel"/>
    <w:tmpl w:val="FECC7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4745B2"/>
    <w:multiLevelType w:val="multilevel"/>
    <w:tmpl w:val="03D6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422430">
    <w:abstractNumId w:val="4"/>
  </w:num>
  <w:num w:numId="2" w16cid:durableId="46955079">
    <w:abstractNumId w:val="0"/>
  </w:num>
  <w:num w:numId="3" w16cid:durableId="36439336">
    <w:abstractNumId w:val="1"/>
  </w:num>
  <w:num w:numId="4" w16cid:durableId="1342274479">
    <w:abstractNumId w:val="3"/>
  </w:num>
  <w:num w:numId="5" w16cid:durableId="1039427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NiYTY2NDc2ZDljYzA0ODg5ODdjMTE1N2NjMWU3MDUifQ=="/>
  </w:docVars>
  <w:rsids>
    <w:rsidRoot w:val="007F241B"/>
    <w:rsid w:val="0000779C"/>
    <w:rsid w:val="00016419"/>
    <w:rsid w:val="00017147"/>
    <w:rsid w:val="00040853"/>
    <w:rsid w:val="00057FA2"/>
    <w:rsid w:val="000670F0"/>
    <w:rsid w:val="00080934"/>
    <w:rsid w:val="000A09D7"/>
    <w:rsid w:val="000A1715"/>
    <w:rsid w:val="000A46AD"/>
    <w:rsid w:val="000B3109"/>
    <w:rsid w:val="000C43FC"/>
    <w:rsid w:val="000D461F"/>
    <w:rsid w:val="000E0137"/>
    <w:rsid w:val="001025DC"/>
    <w:rsid w:val="00126B99"/>
    <w:rsid w:val="00133618"/>
    <w:rsid w:val="001415B5"/>
    <w:rsid w:val="0015201C"/>
    <w:rsid w:val="00153E3A"/>
    <w:rsid w:val="00164D39"/>
    <w:rsid w:val="00165C2B"/>
    <w:rsid w:val="0017096D"/>
    <w:rsid w:val="00172545"/>
    <w:rsid w:val="00194B2B"/>
    <w:rsid w:val="001D6B52"/>
    <w:rsid w:val="0022295C"/>
    <w:rsid w:val="00225C1C"/>
    <w:rsid w:val="00231C7D"/>
    <w:rsid w:val="00256BFC"/>
    <w:rsid w:val="002731AA"/>
    <w:rsid w:val="002735D1"/>
    <w:rsid w:val="00273679"/>
    <w:rsid w:val="00273E7D"/>
    <w:rsid w:val="002F3F90"/>
    <w:rsid w:val="003050E8"/>
    <w:rsid w:val="003247EE"/>
    <w:rsid w:val="003324AB"/>
    <w:rsid w:val="00373EAB"/>
    <w:rsid w:val="003827FE"/>
    <w:rsid w:val="00382A6F"/>
    <w:rsid w:val="0039091B"/>
    <w:rsid w:val="003A3090"/>
    <w:rsid w:val="003A6004"/>
    <w:rsid w:val="003B238A"/>
    <w:rsid w:val="003B3A0C"/>
    <w:rsid w:val="003D5013"/>
    <w:rsid w:val="003D68B5"/>
    <w:rsid w:val="003F0FA8"/>
    <w:rsid w:val="003F3C8A"/>
    <w:rsid w:val="0043091F"/>
    <w:rsid w:val="00437AA2"/>
    <w:rsid w:val="00473E76"/>
    <w:rsid w:val="00474AA4"/>
    <w:rsid w:val="00481A6F"/>
    <w:rsid w:val="00484A16"/>
    <w:rsid w:val="004D64BB"/>
    <w:rsid w:val="004F4255"/>
    <w:rsid w:val="00501F90"/>
    <w:rsid w:val="00517675"/>
    <w:rsid w:val="00523FAC"/>
    <w:rsid w:val="00557792"/>
    <w:rsid w:val="005851D0"/>
    <w:rsid w:val="005A1DB9"/>
    <w:rsid w:val="005A55A2"/>
    <w:rsid w:val="005B041A"/>
    <w:rsid w:val="005D0600"/>
    <w:rsid w:val="00602BC9"/>
    <w:rsid w:val="006216EB"/>
    <w:rsid w:val="00646703"/>
    <w:rsid w:val="00656776"/>
    <w:rsid w:val="006811C7"/>
    <w:rsid w:val="006B7ECE"/>
    <w:rsid w:val="006C3BB2"/>
    <w:rsid w:val="006C507B"/>
    <w:rsid w:val="006E54F8"/>
    <w:rsid w:val="006F4D02"/>
    <w:rsid w:val="00722954"/>
    <w:rsid w:val="00762A52"/>
    <w:rsid w:val="00794E2C"/>
    <w:rsid w:val="007C0EED"/>
    <w:rsid w:val="007D65D5"/>
    <w:rsid w:val="007F241B"/>
    <w:rsid w:val="00801119"/>
    <w:rsid w:val="00805497"/>
    <w:rsid w:val="0081450F"/>
    <w:rsid w:val="008165C6"/>
    <w:rsid w:val="00821A49"/>
    <w:rsid w:val="00846DD8"/>
    <w:rsid w:val="0084730B"/>
    <w:rsid w:val="0087007D"/>
    <w:rsid w:val="0088462C"/>
    <w:rsid w:val="0089058E"/>
    <w:rsid w:val="008A121A"/>
    <w:rsid w:val="008C0ADE"/>
    <w:rsid w:val="008C32AA"/>
    <w:rsid w:val="00914DE0"/>
    <w:rsid w:val="009175EC"/>
    <w:rsid w:val="009331CF"/>
    <w:rsid w:val="00961E1D"/>
    <w:rsid w:val="00972CA2"/>
    <w:rsid w:val="009849CD"/>
    <w:rsid w:val="009D2C41"/>
    <w:rsid w:val="009F03FD"/>
    <w:rsid w:val="009F6AC5"/>
    <w:rsid w:val="00A075CE"/>
    <w:rsid w:val="00A71F6C"/>
    <w:rsid w:val="00AA2EE7"/>
    <w:rsid w:val="00AA6392"/>
    <w:rsid w:val="00AC347C"/>
    <w:rsid w:val="00AC53D5"/>
    <w:rsid w:val="00AD4C5E"/>
    <w:rsid w:val="00AD6A10"/>
    <w:rsid w:val="00AE5DD9"/>
    <w:rsid w:val="00B40952"/>
    <w:rsid w:val="00B47933"/>
    <w:rsid w:val="00BF1AE1"/>
    <w:rsid w:val="00C0796C"/>
    <w:rsid w:val="00C30F2F"/>
    <w:rsid w:val="00C33A49"/>
    <w:rsid w:val="00C46626"/>
    <w:rsid w:val="00C510B9"/>
    <w:rsid w:val="00C5397D"/>
    <w:rsid w:val="00C5731B"/>
    <w:rsid w:val="00C665CF"/>
    <w:rsid w:val="00C77D3B"/>
    <w:rsid w:val="00CA11B7"/>
    <w:rsid w:val="00CA1D39"/>
    <w:rsid w:val="00CC3AAA"/>
    <w:rsid w:val="00CC53F1"/>
    <w:rsid w:val="00CC5441"/>
    <w:rsid w:val="00CF3711"/>
    <w:rsid w:val="00CF5E56"/>
    <w:rsid w:val="00D35601"/>
    <w:rsid w:val="00D4260A"/>
    <w:rsid w:val="00D45272"/>
    <w:rsid w:val="00D51B0E"/>
    <w:rsid w:val="00D634A4"/>
    <w:rsid w:val="00D64158"/>
    <w:rsid w:val="00DE74C6"/>
    <w:rsid w:val="00DF6462"/>
    <w:rsid w:val="00E11E24"/>
    <w:rsid w:val="00E42AB1"/>
    <w:rsid w:val="00E617C6"/>
    <w:rsid w:val="00E71F3D"/>
    <w:rsid w:val="00E75C53"/>
    <w:rsid w:val="00E878E8"/>
    <w:rsid w:val="00EA0674"/>
    <w:rsid w:val="00EB52BC"/>
    <w:rsid w:val="00F20CCE"/>
    <w:rsid w:val="00F5200B"/>
    <w:rsid w:val="00FA4307"/>
    <w:rsid w:val="00FC438D"/>
    <w:rsid w:val="00FD0E43"/>
    <w:rsid w:val="00FD4797"/>
    <w:rsid w:val="00FE4F3A"/>
    <w:rsid w:val="045A1297"/>
    <w:rsid w:val="0A6A283D"/>
    <w:rsid w:val="35696FFC"/>
    <w:rsid w:val="494F256D"/>
    <w:rsid w:val="4D3A3BC0"/>
    <w:rsid w:val="5FAB6946"/>
    <w:rsid w:val="62FB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54630"/>
  <w15:docId w15:val="{77506B4E-8C4E-4896-BE7B-178AEED0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0" w:lineRule="atLeast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a">
    <w:name w:val="page number"/>
    <w:basedOn w:val="a0"/>
  </w:style>
  <w:style w:type="character" w:customStyle="1" w:styleId="a8">
    <w:name w:val="页眉 字符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styleId="ac">
    <w:name w:val="Hyperlink"/>
    <w:basedOn w:val="a0"/>
    <w:uiPriority w:val="99"/>
    <w:unhideWhenUsed/>
    <w:rsid w:val="00DF6462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6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raw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&#39640;&#22025;&#20255;\&#26700;&#38754;\&#23454;&#39564;&#27169;&#26495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实验模板</Template>
  <TotalTime>13</TotalTime>
  <Pages>3</Pages>
  <Words>847</Words>
  <Characters>932</Characters>
  <Application>Microsoft Office Word</Application>
  <DocSecurity>0</DocSecurity>
  <Lines>51</Lines>
  <Paragraphs>65</Paragraphs>
  <ScaleCrop>false</ScaleCrop>
  <Company>山西大学计算机与信息技术学院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gaojw</dc:creator>
  <cp:lastModifiedBy>ang zh</cp:lastModifiedBy>
  <cp:revision>5</cp:revision>
  <cp:lastPrinted>2009-03-24T11:14:00Z</cp:lastPrinted>
  <dcterms:created xsi:type="dcterms:W3CDTF">2023-09-24T19:16:00Z</dcterms:created>
  <dcterms:modified xsi:type="dcterms:W3CDTF">2026-10-11T03:00:00Z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BB3474D0D48547278EC2CBCF56C89085_13</vt:lpwstr>
  </property>
  <property fmtid="{D5CDD505-2E9C-101B-9397-08002B2CF9AE}" pid="4" name="KSOTemplateDocerSaveRecord">
    <vt:lpwstr>eyJoZGlkIjoiZTM5M2YxMWNjMzZjOThiZTUyOGY4NmQzNWQwMDUyZDUiLCJ1c2VySWQiOiI1MTI5MjY0MzQifQ==</vt:lpwstr>
  </property>
</Properties>
</file>